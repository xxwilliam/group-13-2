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69127002"/>
        <w:placeholder>
          <w:docPart w:val="F79F15B62FF04C3DBA2EF8E4A3ACB93B"/>
        </w:placeholder>
        <w:temporary/>
        <w:showingPlcHdr/>
        <w15:appearance w15:val="hidden"/>
      </w:sdtPr>
      <w:sdtEndPr/>
      <w:sdtContent>
        <w:p w14:paraId="0124B04D" w14:textId="77777777" w:rsidR="00275260" w:rsidRPr="00AF1A52" w:rsidRDefault="00015440" w:rsidP="00AF1A52">
          <w:pPr>
            <w:pStyle w:val="Heading1"/>
          </w:pPr>
          <w:r w:rsidRPr="00AF1A52">
            <w:t xml:space="preserve">Meeting </w:t>
          </w:r>
          <w:r w:rsidR="00FE3951" w:rsidRPr="00AF1A52">
            <w:t>Minutes</w:t>
          </w:r>
          <w:r w:rsidR="00FE3951" w:rsidRPr="00AF1A52">
            <w:br/>
            <w:t>Agenda items</w:t>
          </w:r>
        </w:p>
      </w:sdtContent>
    </w:sdt>
    <w:p w14:paraId="778C2534" w14:textId="0F0498FE" w:rsidR="00FE3951" w:rsidRPr="00BD1B3B" w:rsidRDefault="00262404" w:rsidP="00BD1B3B">
      <w:pPr>
        <w:pStyle w:val="ListNumber"/>
      </w:pPr>
      <w:r>
        <w:t>Group Name: The team decided with “The Non-Compatibles” as our team name dues to our differing results in the testing from Assignment 1</w:t>
      </w:r>
    </w:p>
    <w:p w14:paraId="567C34AD" w14:textId="0935C34F" w:rsidR="00FE3951" w:rsidRPr="00BD1B3B" w:rsidRDefault="00262404" w:rsidP="00BD1B3B">
      <w:pPr>
        <w:pStyle w:val="ListNumber"/>
      </w:pPr>
      <w:r>
        <w:t>William has assembles all of our Profiles and testing provided in our last meeting and through Teams into a single document which he will be sending out to everyone</w:t>
      </w:r>
    </w:p>
    <w:p w14:paraId="75FDAEBB" w14:textId="67618A8B" w:rsidR="00FE3951" w:rsidRDefault="00262404" w:rsidP="00BD1B3B">
      <w:pPr>
        <w:pStyle w:val="ListNumber"/>
      </w:pPr>
      <w:r>
        <w:t>Ideal Jobs:</w:t>
      </w:r>
    </w:p>
    <w:p w14:paraId="240CDA27" w14:textId="74BAFC97" w:rsidR="00262404" w:rsidRDefault="00262404" w:rsidP="00262404">
      <w:pPr>
        <w:pStyle w:val="ListNumber"/>
        <w:numPr>
          <w:ilvl w:val="0"/>
          <w:numId w:val="44"/>
        </w:numPr>
      </w:pPr>
      <w:r>
        <w:t>Alex: Was an “IT Support Role” but has since changed to a System Tester/Support Role. This involved assisting clients with issues as well as troubleshooting and testing systems before they are launched.</w:t>
      </w:r>
    </w:p>
    <w:p w14:paraId="44792929" w14:textId="3881A474" w:rsidR="00262404" w:rsidRDefault="00262404" w:rsidP="00262404">
      <w:pPr>
        <w:pStyle w:val="ListNumber"/>
        <w:numPr>
          <w:ilvl w:val="0"/>
          <w:numId w:val="44"/>
        </w:numPr>
      </w:pPr>
      <w:r>
        <w:t xml:space="preserve">Sam: </w:t>
      </w:r>
      <w:r w:rsidR="003F174C">
        <w:t>“Desktop Support Role” Wants to be able to work from homes. Role Involves supporting other businesses with troubleshooting and logging tickets etc.</w:t>
      </w:r>
    </w:p>
    <w:p w14:paraId="608ECD21" w14:textId="73E8A434" w:rsidR="003F174C" w:rsidRDefault="003F174C" w:rsidP="00262404">
      <w:pPr>
        <w:pStyle w:val="ListNumber"/>
        <w:numPr>
          <w:ilvl w:val="0"/>
          <w:numId w:val="44"/>
        </w:numPr>
      </w:pPr>
      <w:proofErr w:type="spellStart"/>
      <w:r>
        <w:t>Madiha</w:t>
      </w:r>
      <w:proofErr w:type="spellEnd"/>
      <w:r>
        <w:t xml:space="preserve">: “Computer Forensics Analyst/Cyber Security Analyst” This involves protecting against Hacking and </w:t>
      </w:r>
      <w:proofErr w:type="spellStart"/>
      <w:r>
        <w:t>Organised</w:t>
      </w:r>
      <w:proofErr w:type="spellEnd"/>
      <w:r>
        <w:t xml:space="preserve"> Online Crime groups and finding them?</w:t>
      </w:r>
    </w:p>
    <w:p w14:paraId="3EF047A4" w14:textId="3B27382E" w:rsidR="003F174C" w:rsidRDefault="003F174C" w:rsidP="00262404">
      <w:pPr>
        <w:pStyle w:val="ListNumber"/>
        <w:numPr>
          <w:ilvl w:val="0"/>
          <w:numId w:val="44"/>
        </w:numPr>
      </w:pPr>
      <w:r>
        <w:t>William: “Cyber Security Analyst” Wants to help to prevent people from being Catfished and to protect them while they are online so that they aren’t being taken advantage of.</w:t>
      </w:r>
    </w:p>
    <w:p w14:paraId="6AA31007" w14:textId="0BE65030" w:rsidR="003F174C" w:rsidRPr="00BD1B3B" w:rsidRDefault="003F174C" w:rsidP="00262404">
      <w:pPr>
        <w:pStyle w:val="ListNumber"/>
        <w:numPr>
          <w:ilvl w:val="0"/>
          <w:numId w:val="44"/>
        </w:numPr>
      </w:pPr>
      <w:r>
        <w:t>Overall we have a 50/50 split between the group in career paths however everyone has a slightly different path that they want to go down. In the assignment we will need to break down these difference using a table and then compared the similarities and differences withing each job</w:t>
      </w:r>
    </w:p>
    <w:p w14:paraId="72A3FBFC" w14:textId="388D0B29" w:rsidR="00FE3951" w:rsidRDefault="003F174C" w:rsidP="003F174C">
      <w:pPr>
        <w:pStyle w:val="ListNumber"/>
      </w:pPr>
      <w:r>
        <w:t>Multiple Action Items were put in place towards the end of the meeting including individual tasks and the organization of the next meeting</w:t>
      </w:r>
    </w:p>
    <w:p w14:paraId="15F202E8" w14:textId="27A7AE44" w:rsidR="005A5B52" w:rsidRDefault="005A5B52" w:rsidP="005A5B52">
      <w:pPr>
        <w:pStyle w:val="ListNumber"/>
        <w:numPr>
          <w:ilvl w:val="0"/>
          <w:numId w:val="0"/>
        </w:numPr>
        <w:ind w:left="173" w:hanging="173"/>
      </w:pPr>
    </w:p>
    <w:p w14:paraId="66D5341A" w14:textId="1C3CBBA3" w:rsidR="005A5B52" w:rsidRDefault="005A5B52" w:rsidP="005A5B52">
      <w:pPr>
        <w:pStyle w:val="ListNumber"/>
        <w:numPr>
          <w:ilvl w:val="0"/>
          <w:numId w:val="0"/>
        </w:numPr>
        <w:ind w:left="173" w:hanging="173"/>
      </w:pPr>
    </w:p>
    <w:p w14:paraId="60F72F29" w14:textId="05D914A9" w:rsidR="005A5B52" w:rsidRDefault="005A5B52" w:rsidP="005A5B52">
      <w:pPr>
        <w:pStyle w:val="ListNumber"/>
        <w:numPr>
          <w:ilvl w:val="0"/>
          <w:numId w:val="0"/>
        </w:numPr>
        <w:ind w:left="173" w:hanging="173"/>
      </w:pPr>
    </w:p>
    <w:p w14:paraId="73FA45EC" w14:textId="77777777" w:rsidR="005A5B52" w:rsidRPr="00BD1B3B" w:rsidRDefault="005A5B52" w:rsidP="005A5B52">
      <w:pPr>
        <w:pStyle w:val="ListNumber"/>
        <w:numPr>
          <w:ilvl w:val="0"/>
          <w:numId w:val="0"/>
        </w:numPr>
        <w:ind w:left="173" w:hanging="173"/>
      </w:pPr>
    </w:p>
    <w:tbl>
      <w:tblPr>
        <w:tblStyle w:val="Meetingminutestable"/>
        <w:tblW w:w="5000" w:type="pct"/>
        <w:tblLook w:val="0620" w:firstRow="1" w:lastRow="0" w:firstColumn="0" w:lastColumn="0" w:noHBand="1" w:noVBand="1"/>
      </w:tblPr>
      <w:tblGrid>
        <w:gridCol w:w="1998"/>
        <w:gridCol w:w="1619"/>
        <w:gridCol w:w="1387"/>
        <w:gridCol w:w="5076"/>
      </w:tblGrid>
      <w:tr w:rsidR="00FE3951" w:rsidRPr="00BD1B3B" w14:paraId="78AC6665" w14:textId="77777777" w:rsidTr="00BD1B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9"/>
        </w:trPr>
        <w:tc>
          <w:tcPr>
            <w:tcW w:w="991" w:type="pct"/>
          </w:tcPr>
          <w:p w14:paraId="1806E650" w14:textId="77777777" w:rsidR="00FE3951" w:rsidRPr="00BD1B3B" w:rsidRDefault="00FE3951" w:rsidP="00BD1B3B">
            <w:r w:rsidRPr="00BD1B3B">
              <w:lastRenderedPageBreak/>
              <w:t>Action Items</w:t>
            </w:r>
          </w:p>
        </w:tc>
        <w:tc>
          <w:tcPr>
            <w:tcW w:w="803" w:type="pct"/>
          </w:tcPr>
          <w:p w14:paraId="5BBE56F7" w14:textId="77777777" w:rsidR="00FE3951" w:rsidRPr="00BD1B3B" w:rsidRDefault="00FE3951" w:rsidP="00BD1B3B">
            <w:r w:rsidRPr="00BD1B3B">
              <w:t>Owner(s)</w:t>
            </w:r>
          </w:p>
        </w:tc>
        <w:tc>
          <w:tcPr>
            <w:tcW w:w="688" w:type="pct"/>
          </w:tcPr>
          <w:p w14:paraId="301B1BA5" w14:textId="77777777" w:rsidR="00FE3951" w:rsidRPr="00BD1B3B" w:rsidRDefault="00FE3951" w:rsidP="00BD1B3B">
            <w:r w:rsidRPr="00BD1B3B">
              <w:t>Deadline</w:t>
            </w:r>
          </w:p>
        </w:tc>
        <w:tc>
          <w:tcPr>
            <w:tcW w:w="2518" w:type="pct"/>
          </w:tcPr>
          <w:p w14:paraId="1B006196" w14:textId="77777777" w:rsidR="00FE3951" w:rsidRPr="00BD1B3B" w:rsidRDefault="00FE3951" w:rsidP="00BD1B3B">
            <w:r w:rsidRPr="00BD1B3B">
              <w:t>Status</w:t>
            </w:r>
          </w:p>
        </w:tc>
      </w:tr>
      <w:tr w:rsidR="00FE3951" w:rsidRPr="00BD1B3B" w14:paraId="23077B83" w14:textId="77777777" w:rsidTr="00BD1B3B">
        <w:trPr>
          <w:trHeight w:val="288"/>
        </w:trPr>
        <w:tc>
          <w:tcPr>
            <w:tcW w:w="991" w:type="pct"/>
          </w:tcPr>
          <w:p w14:paraId="08E125A8" w14:textId="19AE64A6" w:rsidR="00FE3951" w:rsidRPr="00BD1B3B" w:rsidRDefault="005A5B52" w:rsidP="00BD1B3B">
            <w:r>
              <w:t>Break down own Ideal job using Burning class data</w:t>
            </w:r>
          </w:p>
        </w:tc>
        <w:tc>
          <w:tcPr>
            <w:tcW w:w="803" w:type="pct"/>
          </w:tcPr>
          <w:p w14:paraId="406E6656" w14:textId="1B45EBAF" w:rsidR="00FE3951" w:rsidRPr="00BD1B3B" w:rsidRDefault="005A5B52" w:rsidP="00BD1B3B">
            <w:r>
              <w:t>Everyone (individual)</w:t>
            </w:r>
          </w:p>
        </w:tc>
        <w:tc>
          <w:tcPr>
            <w:tcW w:w="688" w:type="pct"/>
          </w:tcPr>
          <w:p w14:paraId="6658D5F2" w14:textId="0EE08CF9" w:rsidR="00FE3951" w:rsidRPr="00BD1B3B" w:rsidRDefault="005A5B52" w:rsidP="00BD1B3B">
            <w:r>
              <w:t>06/10/21</w:t>
            </w:r>
          </w:p>
        </w:tc>
        <w:tc>
          <w:tcPr>
            <w:tcW w:w="2518" w:type="pct"/>
          </w:tcPr>
          <w:p w14:paraId="7914838C" w14:textId="1B93D867" w:rsidR="00FE3951" w:rsidRPr="00BD1B3B" w:rsidRDefault="005A5B52" w:rsidP="00BD1B3B">
            <w:r>
              <w:t>In progress</w:t>
            </w:r>
          </w:p>
        </w:tc>
      </w:tr>
      <w:tr w:rsidR="00FE3951" w:rsidRPr="00BD1B3B" w14:paraId="7B13C57F" w14:textId="77777777" w:rsidTr="00BD1B3B">
        <w:trPr>
          <w:trHeight w:val="288"/>
        </w:trPr>
        <w:tc>
          <w:tcPr>
            <w:tcW w:w="991" w:type="pct"/>
          </w:tcPr>
          <w:p w14:paraId="711A088F" w14:textId="36C0FAA0" w:rsidR="00FE3951" w:rsidRPr="00BD1B3B" w:rsidRDefault="005A5B52" w:rsidP="00BD1B3B">
            <w:r>
              <w:t>Organize IT professionals to be interviewed</w:t>
            </w:r>
          </w:p>
        </w:tc>
        <w:tc>
          <w:tcPr>
            <w:tcW w:w="803" w:type="pct"/>
          </w:tcPr>
          <w:p w14:paraId="0EC74A17" w14:textId="7DA89811" w:rsidR="00FE3951" w:rsidRPr="00BD1B3B" w:rsidRDefault="005A5B52" w:rsidP="00BD1B3B">
            <w:r>
              <w:t xml:space="preserve">Alex, William </w:t>
            </w:r>
          </w:p>
        </w:tc>
        <w:tc>
          <w:tcPr>
            <w:tcW w:w="688" w:type="pct"/>
          </w:tcPr>
          <w:p w14:paraId="0E721CD1" w14:textId="445924B1" w:rsidR="00FE3951" w:rsidRPr="00BD1B3B" w:rsidRDefault="005A5B52" w:rsidP="00BD1B3B">
            <w:r>
              <w:t>06/10/21</w:t>
            </w:r>
          </w:p>
        </w:tc>
        <w:tc>
          <w:tcPr>
            <w:tcW w:w="2518" w:type="pct"/>
          </w:tcPr>
          <w:p w14:paraId="4AC823D7" w14:textId="75D3571F" w:rsidR="00FE3951" w:rsidRPr="00BD1B3B" w:rsidRDefault="005A5B52" w:rsidP="00BD1B3B">
            <w:r>
              <w:t>Alex and William to organize an Interview with the IT professional that they know.</w:t>
            </w:r>
          </w:p>
        </w:tc>
      </w:tr>
      <w:tr w:rsidR="00FE3951" w:rsidRPr="00BD1B3B" w14:paraId="5A5AAF59" w14:textId="77777777" w:rsidTr="00BD1B3B">
        <w:trPr>
          <w:trHeight w:val="288"/>
        </w:trPr>
        <w:tc>
          <w:tcPr>
            <w:tcW w:w="991" w:type="pct"/>
          </w:tcPr>
          <w:p w14:paraId="408C8389" w14:textId="5ED018F0" w:rsidR="00FE3951" w:rsidRPr="00BD1B3B" w:rsidRDefault="005A5B52" w:rsidP="00BD1B3B">
            <w:r>
              <w:t>IT Technologies Segment</w:t>
            </w:r>
          </w:p>
        </w:tc>
        <w:tc>
          <w:tcPr>
            <w:tcW w:w="803" w:type="pct"/>
          </w:tcPr>
          <w:p w14:paraId="699EF5E9" w14:textId="0A0F49E2" w:rsidR="00FE3951" w:rsidRPr="00BD1B3B" w:rsidRDefault="005A5B52" w:rsidP="00BD1B3B">
            <w:r>
              <w:t>Everyone (Individual)</w:t>
            </w:r>
          </w:p>
        </w:tc>
        <w:tc>
          <w:tcPr>
            <w:tcW w:w="688" w:type="pct"/>
          </w:tcPr>
          <w:p w14:paraId="124CCF01" w14:textId="5E94076F" w:rsidR="00FE3951" w:rsidRPr="00BD1B3B" w:rsidRDefault="005A5B52" w:rsidP="00BD1B3B">
            <w:r>
              <w:t>06/10/21</w:t>
            </w:r>
          </w:p>
        </w:tc>
        <w:tc>
          <w:tcPr>
            <w:tcW w:w="2518" w:type="pct"/>
          </w:tcPr>
          <w:p w14:paraId="0C0F9326" w14:textId="77777777" w:rsidR="005A5B52" w:rsidRDefault="005A5B52" w:rsidP="00BD1B3B">
            <w:r>
              <w:t xml:space="preserve">All please have this started by next meeting. We have all picked our own segment to do in the IT Technologies Part of Assignment 2: </w:t>
            </w:r>
          </w:p>
          <w:p w14:paraId="0559BE37" w14:textId="77777777" w:rsidR="005A5B52" w:rsidRDefault="005A5B52" w:rsidP="00BD1B3B">
            <w:r>
              <w:t xml:space="preserve">William: Autonomous Vehicles </w:t>
            </w:r>
          </w:p>
          <w:p w14:paraId="25740820" w14:textId="77777777" w:rsidR="005A5B52" w:rsidRDefault="005A5B52" w:rsidP="00BD1B3B">
            <w:r>
              <w:t>Sam: Cyber Security</w:t>
            </w:r>
          </w:p>
          <w:p w14:paraId="2E44DCAE" w14:textId="77777777" w:rsidR="005A5B52" w:rsidRDefault="005A5B52" w:rsidP="00BD1B3B">
            <w:proofErr w:type="spellStart"/>
            <w:r>
              <w:t>Madiha</w:t>
            </w:r>
            <w:proofErr w:type="spellEnd"/>
            <w:r>
              <w:t xml:space="preserve">: </w:t>
            </w:r>
            <w:proofErr w:type="spellStart"/>
            <w:r>
              <w:t>Rasbery</w:t>
            </w:r>
            <w:proofErr w:type="spellEnd"/>
            <w:r>
              <w:t xml:space="preserve"> Pi</w:t>
            </w:r>
          </w:p>
          <w:p w14:paraId="27AE074C" w14:textId="063BA930" w:rsidR="005A5B52" w:rsidRPr="00BD1B3B" w:rsidRDefault="005A5B52" w:rsidP="00BD1B3B">
            <w:r>
              <w:t>Alex: Clouds, Services, Servers</w:t>
            </w:r>
          </w:p>
        </w:tc>
      </w:tr>
      <w:tr w:rsidR="00FE3951" w:rsidRPr="00BD1B3B" w14:paraId="61F46DCF" w14:textId="77777777" w:rsidTr="00BD1B3B">
        <w:trPr>
          <w:trHeight w:val="288"/>
        </w:trPr>
        <w:tc>
          <w:tcPr>
            <w:tcW w:w="991" w:type="pct"/>
          </w:tcPr>
          <w:p w14:paraId="6405C0C5" w14:textId="2FB96CEA" w:rsidR="00FE3951" w:rsidRPr="00BD1B3B" w:rsidRDefault="005A5B52" w:rsidP="00BD1B3B">
            <w:r>
              <w:t>Next Meeting</w:t>
            </w:r>
          </w:p>
        </w:tc>
        <w:tc>
          <w:tcPr>
            <w:tcW w:w="803" w:type="pct"/>
          </w:tcPr>
          <w:p w14:paraId="1E31419A" w14:textId="77777777" w:rsidR="00FE3951" w:rsidRDefault="005A5B52" w:rsidP="00BD1B3B">
            <w:r>
              <w:t>Chair: Alex Ball</w:t>
            </w:r>
          </w:p>
          <w:p w14:paraId="4BC144CB" w14:textId="7E592FD8" w:rsidR="005A5B52" w:rsidRPr="00BD1B3B" w:rsidRDefault="005A5B52" w:rsidP="00BD1B3B">
            <w:r>
              <w:t xml:space="preserve">Minute Taker: Sam </w:t>
            </w:r>
            <w:proofErr w:type="spellStart"/>
            <w:r>
              <w:t>Kurliic</w:t>
            </w:r>
            <w:proofErr w:type="spellEnd"/>
          </w:p>
        </w:tc>
        <w:tc>
          <w:tcPr>
            <w:tcW w:w="688" w:type="pct"/>
          </w:tcPr>
          <w:p w14:paraId="507909EB" w14:textId="20E9C529" w:rsidR="00FE3951" w:rsidRPr="00BD1B3B" w:rsidRDefault="005A5B52" w:rsidP="00BD1B3B">
            <w:r>
              <w:t xml:space="preserve">06/10/21 (After Tim’s </w:t>
            </w:r>
            <w:proofErr w:type="spellStart"/>
            <w:r>
              <w:t>Tute</w:t>
            </w:r>
            <w:proofErr w:type="spellEnd"/>
            <w:r>
              <w:t>)</w:t>
            </w:r>
          </w:p>
        </w:tc>
        <w:tc>
          <w:tcPr>
            <w:tcW w:w="2518" w:type="pct"/>
          </w:tcPr>
          <w:p w14:paraId="4E7E64F8" w14:textId="602B0AC6" w:rsidR="00FE3951" w:rsidRPr="00BD1B3B" w:rsidRDefault="00FE3951" w:rsidP="00BD1B3B"/>
        </w:tc>
      </w:tr>
      <w:tr w:rsidR="00FE3951" w:rsidRPr="00BD1B3B" w14:paraId="73819BD6" w14:textId="77777777" w:rsidTr="00BD1B3B">
        <w:trPr>
          <w:trHeight w:val="288"/>
        </w:trPr>
        <w:tc>
          <w:tcPr>
            <w:tcW w:w="991" w:type="pct"/>
          </w:tcPr>
          <w:p w14:paraId="792597BB" w14:textId="487E83A4" w:rsidR="00FE3951" w:rsidRPr="00BD1B3B" w:rsidRDefault="00FE3951" w:rsidP="00BD1B3B"/>
        </w:tc>
        <w:tc>
          <w:tcPr>
            <w:tcW w:w="803" w:type="pct"/>
          </w:tcPr>
          <w:p w14:paraId="323AD29A" w14:textId="69600DDD" w:rsidR="00FE3951" w:rsidRPr="00BD1B3B" w:rsidRDefault="00FE3951" w:rsidP="00BD1B3B"/>
        </w:tc>
        <w:tc>
          <w:tcPr>
            <w:tcW w:w="688" w:type="pct"/>
          </w:tcPr>
          <w:p w14:paraId="15AE268E" w14:textId="55251D3F" w:rsidR="00FE3951" w:rsidRPr="00BD1B3B" w:rsidRDefault="00FE3951" w:rsidP="00BD1B3B"/>
        </w:tc>
        <w:tc>
          <w:tcPr>
            <w:tcW w:w="2518" w:type="pct"/>
          </w:tcPr>
          <w:p w14:paraId="5509C96F" w14:textId="36BBDF28" w:rsidR="00FE3951" w:rsidRPr="00BD1B3B" w:rsidRDefault="00FE3951" w:rsidP="00BD1B3B"/>
        </w:tc>
      </w:tr>
    </w:tbl>
    <w:p w14:paraId="4E444BE4" w14:textId="77777777" w:rsidR="00FE3951" w:rsidRPr="00FE3951" w:rsidRDefault="00FE3951" w:rsidP="00FE3951">
      <w:pPr>
        <w:pStyle w:val="ListNumber"/>
        <w:numPr>
          <w:ilvl w:val="0"/>
          <w:numId w:val="0"/>
        </w:numPr>
        <w:ind w:left="173" w:hanging="173"/>
      </w:pPr>
    </w:p>
    <w:sectPr w:rsidR="00FE3951" w:rsidRPr="00FE3951" w:rsidSect="00015440">
      <w:headerReference w:type="default" r:id="rId12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E2498" w14:textId="77777777" w:rsidR="0055581F" w:rsidRDefault="0055581F" w:rsidP="001E7D29">
      <w:pPr>
        <w:spacing w:after="0" w:line="240" w:lineRule="auto"/>
      </w:pPr>
      <w:r>
        <w:separator/>
      </w:r>
    </w:p>
  </w:endnote>
  <w:endnote w:type="continuationSeparator" w:id="0">
    <w:p w14:paraId="70E0519A" w14:textId="77777777" w:rsidR="0055581F" w:rsidRDefault="0055581F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D1BFC" w14:textId="77777777" w:rsidR="0055581F" w:rsidRDefault="0055581F" w:rsidP="001E7D29">
      <w:pPr>
        <w:spacing w:after="0" w:line="240" w:lineRule="auto"/>
      </w:pPr>
      <w:r>
        <w:separator/>
      </w:r>
    </w:p>
  </w:footnote>
  <w:footnote w:type="continuationSeparator" w:id="0">
    <w:p w14:paraId="1714177C" w14:textId="77777777" w:rsidR="0055581F" w:rsidRDefault="0055581F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A88A0" w14:textId="3FF3166B" w:rsidR="00066754" w:rsidRDefault="00FE3951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5EFA2BB" wp14:editId="4542B2CB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50190CF8" id="Group 3" o:spid="_x0000_s1026" alt="&quot;&quot;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hN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/cB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">
              <v:shape id="Freeform: Shape 10" o:spid="_x0000_s1027" alt="&quot;&quot;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alt="&quot;&quot;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alt="&quot;&quot;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alt="&quot;&quot;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alt="&quot;&quot;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alt="&quot;&quot;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alt="&quot;&quot;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alt="&quot;&quot;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alt="&quot;&quot;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alt="&quot;&quot;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812880" w14:paraId="36D97945" w14:textId="77777777" w:rsidTr="00015440">
      <w:trPr>
        <w:jc w:val="right"/>
      </w:trPr>
      <w:tc>
        <w:tcPr>
          <w:tcW w:w="432" w:type="dxa"/>
          <w:vAlign w:val="bottom"/>
        </w:tcPr>
        <w:p w14:paraId="33584ABA" w14:textId="77777777" w:rsidR="00066754" w:rsidRPr="00812880" w:rsidRDefault="00066754" w:rsidP="00812880">
          <w:pPr>
            <w:pStyle w:val="Header"/>
          </w:pPr>
          <w:r w:rsidRPr="00812880">
            <w:rPr>
              <w:noProof/>
            </w:rPr>
            <w:drawing>
              <wp:inline distT="0" distB="0" distL="0" distR="0" wp14:anchorId="0B5277E1" wp14:editId="75CDAD08">
                <wp:extent cx="137160" cy="137160"/>
                <wp:effectExtent l="0" t="0" r="0" b="0"/>
                <wp:docPr id="8" name="Graphic 8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5D378AEC" w14:textId="0D0E3583" w:rsidR="00066754" w:rsidRPr="00812880" w:rsidRDefault="0055581F" w:rsidP="00812880">
          <w:pPr>
            <w:pStyle w:val="Header"/>
          </w:pPr>
          <w:sdt>
            <w:sdtPr>
              <w:rPr>
                <w:rStyle w:val="Strong"/>
              </w:rPr>
              <w:id w:val="114646412"/>
              <w:temporary/>
              <w:showingPlcHdr/>
              <w15:appearance w15:val="hidden"/>
            </w:sdtPr>
            <w:sdtEndPr>
              <w:rPr>
                <w:rStyle w:val="Strong"/>
              </w:rPr>
            </w:sdtEndPr>
            <w:sdtContent>
              <w:r w:rsidR="00AF1A52" w:rsidRPr="00AF1A52">
                <w:rPr>
                  <w:rStyle w:val="Strong"/>
                </w:rPr>
                <w:t>Location:</w:t>
              </w:r>
            </w:sdtContent>
          </w:sdt>
          <w:r w:rsidR="00066754" w:rsidRPr="00812880">
            <w:t xml:space="preserve"> </w:t>
          </w:r>
          <w:r w:rsidR="00262404">
            <w:t>Microsoft Team</w:t>
          </w:r>
        </w:p>
      </w:tc>
    </w:tr>
    <w:tr w:rsidR="00066754" w:rsidRPr="00812880" w14:paraId="61A8593D" w14:textId="77777777" w:rsidTr="00015440">
      <w:trPr>
        <w:jc w:val="right"/>
      </w:trPr>
      <w:tc>
        <w:tcPr>
          <w:tcW w:w="432" w:type="dxa"/>
          <w:vAlign w:val="bottom"/>
        </w:tcPr>
        <w:p w14:paraId="500E175E" w14:textId="77777777" w:rsidR="00066754" w:rsidRPr="00812880" w:rsidRDefault="00066754" w:rsidP="00812880">
          <w:pPr>
            <w:pStyle w:val="Header"/>
          </w:pPr>
          <w:r w:rsidRPr="00812880">
            <w:rPr>
              <w:noProof/>
            </w:rPr>
            <w:drawing>
              <wp:inline distT="0" distB="0" distL="0" distR="0" wp14:anchorId="6E73F1E2" wp14:editId="71134D2E">
                <wp:extent cx="137160" cy="137160"/>
                <wp:effectExtent l="0" t="0" r="0" b="0"/>
                <wp:docPr id="14" name="Graphic 14" descr="Dai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47A3600B" w14:textId="7F028814" w:rsidR="00066754" w:rsidRPr="00812880" w:rsidRDefault="0055581F" w:rsidP="00812880">
          <w:pPr>
            <w:pStyle w:val="Header"/>
          </w:pPr>
          <w:sdt>
            <w:sdtPr>
              <w:rPr>
                <w:rStyle w:val="Strong"/>
              </w:rPr>
              <w:id w:val="-720747057"/>
              <w:temporary/>
              <w:showingPlcHdr/>
              <w15:appearance w15:val="hidden"/>
            </w:sdtPr>
            <w:sdtEndPr>
              <w:rPr>
                <w:rStyle w:val="Strong"/>
              </w:rPr>
            </w:sdtEndPr>
            <w:sdtContent>
              <w:r w:rsidR="00AF1A52" w:rsidRPr="00AF1A52">
                <w:rPr>
                  <w:rStyle w:val="Strong"/>
                </w:rPr>
                <w:t>Date:</w:t>
              </w:r>
            </w:sdtContent>
          </w:sdt>
          <w:r w:rsidR="00066754" w:rsidRPr="00812880">
            <w:t xml:space="preserve"> </w:t>
          </w:r>
          <w:r w:rsidR="00262404">
            <w:t>02/10/21</w:t>
          </w:r>
        </w:p>
      </w:tc>
    </w:tr>
    <w:tr w:rsidR="00066754" w:rsidRPr="00812880" w14:paraId="2C7CB8F0" w14:textId="77777777" w:rsidTr="00015440">
      <w:trPr>
        <w:jc w:val="right"/>
      </w:trPr>
      <w:tc>
        <w:tcPr>
          <w:tcW w:w="432" w:type="dxa"/>
          <w:vAlign w:val="bottom"/>
        </w:tcPr>
        <w:p w14:paraId="127471CC" w14:textId="77777777" w:rsidR="00066754" w:rsidRPr="00812880" w:rsidRDefault="00066754" w:rsidP="00812880">
          <w:pPr>
            <w:pStyle w:val="Header"/>
          </w:pPr>
          <w:r w:rsidRPr="00812880">
            <w:rPr>
              <w:noProof/>
            </w:rPr>
            <w:drawing>
              <wp:inline distT="0" distB="0" distL="0" distR="0" wp14:anchorId="0C84D513" wp14:editId="5EEEFB03">
                <wp:extent cx="137160" cy="137160"/>
                <wp:effectExtent l="0" t="0" r="0" b="0"/>
                <wp:docPr id="16" name="Graphic 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topwatch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183E6386" w14:textId="69265BCA" w:rsidR="005A5B52" w:rsidRPr="00812880" w:rsidRDefault="0055581F" w:rsidP="00812880">
          <w:pPr>
            <w:pStyle w:val="Header"/>
          </w:pPr>
          <w:sdt>
            <w:sdtPr>
              <w:rPr>
                <w:rStyle w:val="Strong"/>
              </w:rPr>
              <w:id w:val="-636263335"/>
              <w:temporary/>
              <w:showingPlcHdr/>
              <w15:appearance w15:val="hidden"/>
            </w:sdtPr>
            <w:sdtEndPr>
              <w:rPr>
                <w:rStyle w:val="Strong"/>
              </w:rPr>
            </w:sdtEndPr>
            <w:sdtContent>
              <w:r w:rsidR="00AF1A52">
                <w:rPr>
                  <w:rStyle w:val="Strong"/>
                </w:rPr>
                <w:t>Time</w:t>
              </w:r>
              <w:r w:rsidR="00AF1A52" w:rsidRPr="00AF1A52">
                <w:rPr>
                  <w:rStyle w:val="Strong"/>
                </w:rPr>
                <w:t>:</w:t>
              </w:r>
            </w:sdtContent>
          </w:sdt>
          <w:r w:rsidR="007B2549" w:rsidRPr="00812880">
            <w:t xml:space="preserve"> </w:t>
          </w:r>
          <w:r w:rsidR="00262404">
            <w:t>1900-1945</w:t>
          </w:r>
        </w:p>
      </w:tc>
    </w:tr>
  </w:tbl>
  <w:p w14:paraId="47CF9DF0" w14:textId="28100C1A" w:rsidR="002E4F42" w:rsidRDefault="005A5B52" w:rsidP="00812880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Chair: William Troy Hansen</w:t>
    </w:r>
  </w:p>
  <w:p w14:paraId="49058833" w14:textId="2437FBC8" w:rsidR="005A5B52" w:rsidRPr="00812880" w:rsidRDefault="005A5B52" w:rsidP="00812880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Minute Taker: Alex Ball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AAA79D9"/>
    <w:multiLevelType w:val="hybridMultilevel"/>
    <w:tmpl w:val="4E602300"/>
    <w:lvl w:ilvl="0" w:tplc="3992EE36">
      <w:numFmt w:val="bullet"/>
      <w:lvlText w:val="-"/>
      <w:lvlJc w:val="left"/>
      <w:pPr>
        <w:ind w:left="533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25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7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9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41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3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5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7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93" w:hanging="360"/>
      </w:pPr>
      <w:rPr>
        <w:rFonts w:ascii="Wingdings" w:hAnsi="Wingdings" w:hint="default"/>
      </w:rPr>
    </w:lvl>
  </w:abstractNum>
  <w:abstractNum w:abstractNumId="35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6"/>
  </w:num>
  <w:num w:numId="2">
    <w:abstractNumId w:val="19"/>
  </w:num>
  <w:num w:numId="3">
    <w:abstractNumId w:val="20"/>
  </w:num>
  <w:num w:numId="4">
    <w:abstractNumId w:val="12"/>
  </w:num>
  <w:num w:numId="5">
    <w:abstractNumId w:val="37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9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8"/>
  </w:num>
  <w:num w:numId="40">
    <w:abstractNumId w:val="28"/>
  </w:num>
  <w:num w:numId="41">
    <w:abstractNumId w:val="21"/>
  </w:num>
  <w:num w:numId="42">
    <w:abstractNumId w:val="29"/>
  </w:num>
  <w:num w:numId="43">
    <w:abstractNumId w:val="35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04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A324B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84D56"/>
    <w:rsid w:val="00193653"/>
    <w:rsid w:val="001C329C"/>
    <w:rsid w:val="001D15D7"/>
    <w:rsid w:val="001E286F"/>
    <w:rsid w:val="001E7D29"/>
    <w:rsid w:val="00227312"/>
    <w:rsid w:val="002404F5"/>
    <w:rsid w:val="00262404"/>
    <w:rsid w:val="00270D66"/>
    <w:rsid w:val="00275260"/>
    <w:rsid w:val="00276FA1"/>
    <w:rsid w:val="00285B87"/>
    <w:rsid w:val="00291B4A"/>
    <w:rsid w:val="002C3D7E"/>
    <w:rsid w:val="002E4F42"/>
    <w:rsid w:val="00311650"/>
    <w:rsid w:val="0032131A"/>
    <w:rsid w:val="003310BF"/>
    <w:rsid w:val="00333DF8"/>
    <w:rsid w:val="003448DB"/>
    <w:rsid w:val="00352B99"/>
    <w:rsid w:val="00354C22"/>
    <w:rsid w:val="00357641"/>
    <w:rsid w:val="00360B6E"/>
    <w:rsid w:val="00361DEE"/>
    <w:rsid w:val="00394EF4"/>
    <w:rsid w:val="003E5EB5"/>
    <w:rsid w:val="003F174C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5C09"/>
    <w:rsid w:val="004E227E"/>
    <w:rsid w:val="00500DD1"/>
    <w:rsid w:val="00521AE3"/>
    <w:rsid w:val="00535B54"/>
    <w:rsid w:val="00554276"/>
    <w:rsid w:val="0055581F"/>
    <w:rsid w:val="00564D17"/>
    <w:rsid w:val="00567050"/>
    <w:rsid w:val="00570173"/>
    <w:rsid w:val="00584D7A"/>
    <w:rsid w:val="005A5B52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5836"/>
    <w:rsid w:val="007F1E7F"/>
    <w:rsid w:val="007F34A4"/>
    <w:rsid w:val="0081077D"/>
    <w:rsid w:val="00812880"/>
    <w:rsid w:val="00815563"/>
    <w:rsid w:val="008240DA"/>
    <w:rsid w:val="00825B23"/>
    <w:rsid w:val="008429E5"/>
    <w:rsid w:val="00863BD4"/>
    <w:rsid w:val="00863E6E"/>
    <w:rsid w:val="00867EA4"/>
    <w:rsid w:val="00880C14"/>
    <w:rsid w:val="00897D88"/>
    <w:rsid w:val="008A0319"/>
    <w:rsid w:val="008D43E9"/>
    <w:rsid w:val="008E3C0E"/>
    <w:rsid w:val="008E421A"/>
    <w:rsid w:val="008E476B"/>
    <w:rsid w:val="008F0F63"/>
    <w:rsid w:val="00922A60"/>
    <w:rsid w:val="00927C63"/>
    <w:rsid w:val="00932F50"/>
    <w:rsid w:val="0094637B"/>
    <w:rsid w:val="00955A78"/>
    <w:rsid w:val="009921B8"/>
    <w:rsid w:val="0099515C"/>
    <w:rsid w:val="009A6621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E1F88"/>
    <w:rsid w:val="00AE20AD"/>
    <w:rsid w:val="00AE361F"/>
    <w:rsid w:val="00AE5370"/>
    <w:rsid w:val="00AF1A52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97A47"/>
    <w:rsid w:val="00BA2CE6"/>
    <w:rsid w:val="00BB018B"/>
    <w:rsid w:val="00BC37E3"/>
    <w:rsid w:val="00BD1747"/>
    <w:rsid w:val="00BD1B3B"/>
    <w:rsid w:val="00BD2B06"/>
    <w:rsid w:val="00BD3B53"/>
    <w:rsid w:val="00BE2FFB"/>
    <w:rsid w:val="00BF68C7"/>
    <w:rsid w:val="00C00194"/>
    <w:rsid w:val="00C14973"/>
    <w:rsid w:val="00C1643D"/>
    <w:rsid w:val="00C261A9"/>
    <w:rsid w:val="00C314BE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7068F"/>
    <w:rsid w:val="00D87431"/>
    <w:rsid w:val="00DA3B1A"/>
    <w:rsid w:val="00DC6078"/>
    <w:rsid w:val="00DC79AD"/>
    <w:rsid w:val="00DD2075"/>
    <w:rsid w:val="00DD73B4"/>
    <w:rsid w:val="00DE01D4"/>
    <w:rsid w:val="00DF2868"/>
    <w:rsid w:val="00DF7B22"/>
    <w:rsid w:val="00E3272E"/>
    <w:rsid w:val="00E557A0"/>
    <w:rsid w:val="00E70676"/>
    <w:rsid w:val="00EF6435"/>
    <w:rsid w:val="00F10F6B"/>
    <w:rsid w:val="00F23697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B1BD3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B3B"/>
  </w:style>
  <w:style w:type="paragraph" w:styleId="Heading1">
    <w:name w:val="heading 1"/>
    <w:basedOn w:val="Normal"/>
    <w:uiPriority w:val="9"/>
    <w:qFormat/>
    <w:rsid w:val="00AF1A52"/>
    <w:pPr>
      <w:keepNext/>
      <w:spacing w:before="0" w:after="240" w:line="240" w:lineRule="auto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AF1A52"/>
    <w:pPr>
      <w:numPr>
        <w:numId w:val="40"/>
      </w:numPr>
      <w:spacing w:before="0" w:after="200"/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E3272E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AF1A52"/>
    <w:pPr>
      <w:spacing w:after="0" w:line="240" w:lineRule="auto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AF1A52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6.sv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ral\AppData\Roaming\Microsoft\Templates\Blue%20spheres%20meeting%20minut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9F15B62FF04C3DBA2EF8E4A3ACB9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2EC0D-0D83-4C9E-83FA-5B6DBE89A6D4}"/>
      </w:docPartPr>
      <w:docPartBody>
        <w:p w:rsidR="00D10FDD" w:rsidRDefault="00A67A8D">
          <w:pPr>
            <w:pStyle w:val="F79F15B62FF04C3DBA2EF8E4A3ACB93B"/>
          </w:pPr>
          <w:r w:rsidRPr="00AF1A52">
            <w:t>Meeting Minutes</w:t>
          </w:r>
          <w:r w:rsidRPr="00AF1A52">
            <w:br/>
            <w:t>Agenda items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FDD"/>
    <w:rsid w:val="00A67A8D"/>
    <w:rsid w:val="00D10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9F15B62FF04C3DBA2EF8E4A3ACB93B">
    <w:name w:val="F79F15B62FF04C3DBA2EF8E4A3ACB9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5879B6-AE68-42F9-B174-BBB84B0C46E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DDF94E2-3B08-4C7B-A3E5-350A8AD4151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D51C426-FE86-45FB-9F67-B4DE8D0EF6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36C501B-AE22-4B23-9AC5-EF45833FB0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meeting minutes</Template>
  <TotalTime>0</TotalTime>
  <Pages>2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2021-10-02T11:40:00Z</dcterms:created>
  <dcterms:modified xsi:type="dcterms:W3CDTF">2021-10-02T11:40:00Z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